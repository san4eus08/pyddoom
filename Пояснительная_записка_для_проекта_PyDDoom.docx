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E7EA2" w14:textId="77777777" w:rsidR="0079158D" w:rsidRDefault="002E1EC2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14:paraId="583CAF51" w14:textId="77777777" w:rsidR="0079158D" w:rsidRDefault="002E1EC2">
      <w:pPr>
        <w:ind w:firstLine="0"/>
        <w:jc w:val="center"/>
        <w:rPr>
          <w:b/>
          <w:bCs/>
          <w:sz w:val="32"/>
          <w:szCs w:val="32"/>
        </w:rPr>
      </w:pPr>
      <w:bookmarkStart w:id="9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2B1EA58C" w14:textId="77777777" w:rsidR="0079158D" w:rsidRDefault="0079158D">
      <w:pPr>
        <w:ind w:firstLine="0"/>
      </w:pPr>
    </w:p>
    <w:p w14:paraId="51C1ADA5" w14:textId="77777777" w:rsidR="0079158D" w:rsidRDefault="0079158D">
      <w:pPr>
        <w:ind w:firstLine="0"/>
      </w:pPr>
    </w:p>
    <w:p w14:paraId="0E2F7F37" w14:textId="77777777" w:rsidR="0079158D" w:rsidRDefault="002E1EC2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4F302683" w14:textId="77777777" w:rsidR="0079158D" w:rsidRDefault="002E1EC2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05425F03" w14:textId="77777777" w:rsidR="0079158D" w:rsidRDefault="0079158D">
      <w:pPr>
        <w:spacing w:after="137" w:line="256" w:lineRule="auto"/>
        <w:ind w:left="5" w:firstLine="0"/>
        <w:jc w:val="left"/>
      </w:pPr>
    </w:p>
    <w:p w14:paraId="5E43AD63" w14:textId="77777777" w:rsidR="0079158D" w:rsidRDefault="002E1EC2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655F8AC0" w14:textId="77777777" w:rsidR="0079158D" w:rsidRDefault="002E1EC2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14:paraId="1D5AD526" w14:textId="77777777" w:rsidR="0079158D" w:rsidRDefault="0079158D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14:paraId="40AFCDC6" w14:textId="77777777" w:rsidR="0079158D" w:rsidRDefault="002E1EC2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3375FCE6" w14:textId="77777777" w:rsidR="0079158D" w:rsidRDefault="002E1EC2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Игровое приложение в жанре ужасов и шутера «</w:t>
      </w:r>
      <w:proofErr w:type="spellStart"/>
      <w:r>
        <w:rPr>
          <w:b/>
          <w:bCs/>
          <w:sz w:val="32"/>
          <w:szCs w:val="32"/>
        </w:rPr>
        <w:t>PyDDoom</w:t>
      </w:r>
      <w:proofErr w:type="spellEnd"/>
      <w:r>
        <w:rPr>
          <w:b/>
          <w:bCs/>
          <w:sz w:val="32"/>
          <w:szCs w:val="32"/>
        </w:rPr>
        <w:t>»</w:t>
      </w:r>
    </w:p>
    <w:p w14:paraId="5073C079" w14:textId="77777777" w:rsidR="0079158D" w:rsidRDefault="0079158D">
      <w:pPr>
        <w:ind w:firstLine="0"/>
        <w:jc w:val="center"/>
        <w:rPr>
          <w:b/>
          <w:bCs/>
          <w:sz w:val="32"/>
          <w:szCs w:val="32"/>
        </w:rPr>
      </w:pPr>
    </w:p>
    <w:p w14:paraId="03ABAF49" w14:textId="77777777" w:rsidR="0079158D" w:rsidRDefault="0079158D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6C704860" w14:textId="77777777" w:rsidR="0079158D" w:rsidRDefault="0079158D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2A95884E" w14:textId="77777777" w:rsidR="0079158D" w:rsidRDefault="0079158D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459AF4DF" w14:textId="77777777" w:rsidR="0079158D" w:rsidRDefault="002E1EC2">
      <w:pPr>
        <w:spacing w:after="160" w:line="256" w:lineRule="auto"/>
        <w:ind w:firstLine="0"/>
        <w:jc w:val="right"/>
        <w:rPr>
          <w:color w:val="000000" w:themeColor="text1"/>
        </w:rPr>
      </w:pPr>
      <w:proofErr w:type="spellStart"/>
      <w:r>
        <w:rPr>
          <w:rFonts w:eastAsia="Calibri"/>
          <w:color w:val="000000" w:themeColor="text1"/>
        </w:rPr>
        <w:t>Мурыгин</w:t>
      </w:r>
      <w:proofErr w:type="spellEnd"/>
      <w:r>
        <w:rPr>
          <w:rFonts w:eastAsia="Calibri"/>
          <w:color w:val="000000" w:themeColor="text1"/>
        </w:rPr>
        <w:t xml:space="preserve"> Юрий Андреевич</w:t>
      </w:r>
    </w:p>
    <w:p w14:paraId="64B0F55D" w14:textId="77777777" w:rsidR="0079158D" w:rsidRDefault="002E1EC2">
      <w:pPr>
        <w:spacing w:line="256" w:lineRule="auto"/>
        <w:ind w:right="2" w:firstLine="0"/>
        <w:jc w:val="right"/>
      </w:pPr>
      <w:r>
        <w:t>---------------------------------------</w:t>
      </w:r>
    </w:p>
    <w:p w14:paraId="73C1CF44" w14:textId="77777777" w:rsidR="0079158D" w:rsidRDefault="002E1EC2">
      <w:pPr>
        <w:spacing w:line="256" w:lineRule="auto"/>
        <w:ind w:right="2" w:firstLine="0"/>
        <w:jc w:val="right"/>
      </w:pPr>
      <w:r>
        <w:t>Ученик группы 4</w:t>
      </w:r>
    </w:p>
    <w:p w14:paraId="6D3965C7" w14:textId="77777777" w:rsidR="0079158D" w:rsidRDefault="002E1EC2">
      <w:pPr>
        <w:spacing w:line="256" w:lineRule="auto"/>
        <w:ind w:right="2" w:firstLine="0"/>
        <w:jc w:val="right"/>
      </w:pPr>
      <w:r>
        <w:t>---------------------------------------</w:t>
      </w:r>
    </w:p>
    <w:p w14:paraId="4E0269B8" w14:textId="77777777" w:rsidR="0079158D" w:rsidRDefault="002E1EC2">
      <w:pPr>
        <w:spacing w:line="256" w:lineRule="auto"/>
        <w:ind w:right="2" w:firstLine="0"/>
        <w:jc w:val="right"/>
      </w:pPr>
      <w:r>
        <w:t>Руководитель: Борисов Артём Игоревич</w:t>
      </w:r>
    </w:p>
    <w:p w14:paraId="4D9E9D5F" w14:textId="77777777" w:rsidR="0079158D" w:rsidRDefault="002E1EC2">
      <w:pPr>
        <w:spacing w:line="256" w:lineRule="auto"/>
        <w:ind w:right="2" w:firstLine="0"/>
        <w:jc w:val="right"/>
      </w:pPr>
      <w:r>
        <w:t>---------------------------------------</w:t>
      </w:r>
    </w:p>
    <w:p w14:paraId="59082412" w14:textId="77777777" w:rsidR="0079158D" w:rsidRDefault="002E1EC2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>РТУ МИРЭА</w:t>
      </w:r>
    </w:p>
    <w:p w14:paraId="285CA939" w14:textId="77777777" w:rsidR="0079158D" w:rsidRDefault="0079158D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5D4ABA7" w14:textId="77777777" w:rsidR="0079158D" w:rsidRDefault="0079158D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14:paraId="4AC9E522" w14:textId="77777777" w:rsidR="0079158D" w:rsidRDefault="0079158D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3E681D6C" w14:textId="77777777" w:rsidR="0079158D" w:rsidRDefault="0079158D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3B3D8A6E" w14:textId="77777777" w:rsidR="0079158D" w:rsidRDefault="0079158D">
      <w:pPr>
        <w:spacing w:line="256" w:lineRule="auto"/>
        <w:ind w:right="2"/>
        <w:jc w:val="center"/>
        <w:rPr>
          <w:b/>
        </w:rPr>
      </w:pPr>
    </w:p>
    <w:p w14:paraId="42F481C4" w14:textId="77777777" w:rsidR="0079158D" w:rsidRDefault="0079158D">
      <w:pPr>
        <w:spacing w:line="256" w:lineRule="auto"/>
        <w:ind w:right="2"/>
        <w:jc w:val="center"/>
        <w:rPr>
          <w:b/>
        </w:rPr>
      </w:pPr>
    </w:p>
    <w:p w14:paraId="392313F2" w14:textId="77777777" w:rsidR="0079158D" w:rsidRDefault="0079158D">
      <w:pPr>
        <w:spacing w:line="256" w:lineRule="auto"/>
        <w:ind w:right="2"/>
        <w:jc w:val="center"/>
        <w:rPr>
          <w:b/>
        </w:rPr>
      </w:pPr>
    </w:p>
    <w:p w14:paraId="11C0F94B" w14:textId="77777777" w:rsidR="0079158D" w:rsidRDefault="0079158D">
      <w:pPr>
        <w:spacing w:line="256" w:lineRule="auto"/>
        <w:ind w:right="2"/>
        <w:jc w:val="center"/>
        <w:rPr>
          <w:b/>
        </w:rPr>
      </w:pPr>
    </w:p>
    <w:p w14:paraId="33286593" w14:textId="77777777" w:rsidR="0079158D" w:rsidRDefault="0079158D">
      <w:pPr>
        <w:spacing w:line="256" w:lineRule="auto"/>
        <w:ind w:right="2"/>
        <w:jc w:val="center"/>
        <w:rPr>
          <w:b/>
        </w:rPr>
      </w:pPr>
    </w:p>
    <w:p w14:paraId="2FCD7C24" w14:textId="77777777" w:rsidR="0079158D" w:rsidRDefault="002E1EC2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lastRenderedPageBreak/>
        <w:t>Москва, 2023</w:t>
      </w:r>
    </w:p>
    <w:p w14:paraId="79202C58" w14:textId="77777777" w:rsidR="0079158D" w:rsidRDefault="002E1EC2">
      <w:pPr>
        <w:pStyle w:val="1"/>
      </w:pPr>
      <w:r>
        <w:t>Название проекта</w:t>
      </w:r>
    </w:p>
    <w:p w14:paraId="62521FCE" w14:textId="77777777" w:rsidR="0079158D" w:rsidRDefault="002E1EC2">
      <w:pPr>
        <w:ind w:firstLine="0"/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t>Игровое приложение в жанре ужасов и шутера «</w:t>
      </w:r>
      <w:proofErr w:type="spellStart"/>
      <w:r>
        <w:rPr>
          <w:sz w:val="32"/>
          <w:szCs w:val="32"/>
        </w:rPr>
        <w:t>PyDDoom</w:t>
      </w:r>
      <w:proofErr w:type="spellEnd"/>
      <w:r>
        <w:rPr>
          <w:sz w:val="32"/>
          <w:szCs w:val="32"/>
        </w:rPr>
        <w:t>»</w:t>
      </w:r>
    </w:p>
    <w:p w14:paraId="039B1B26" w14:textId="77777777" w:rsidR="0079158D" w:rsidRDefault="002E1EC2">
      <w:pPr>
        <w:pStyle w:val="1"/>
      </w:pPr>
      <w:r>
        <w:t>Авторы проекта</w:t>
      </w:r>
    </w:p>
    <w:p w14:paraId="706D3733" w14:textId="77777777" w:rsidR="0079158D" w:rsidRDefault="002E1EC2">
      <w:pPr>
        <w:rPr>
          <w:color w:val="000000" w:themeColor="text1"/>
        </w:rPr>
      </w:pPr>
      <w:proofErr w:type="spellStart"/>
      <w:r>
        <w:rPr>
          <w:color w:val="000000" w:themeColor="text1"/>
        </w:rPr>
        <w:t>Мурыгин</w:t>
      </w:r>
      <w:proofErr w:type="spellEnd"/>
      <w:r>
        <w:rPr>
          <w:color w:val="000000" w:themeColor="text1"/>
        </w:rPr>
        <w:t xml:space="preserve"> Юрий Андреевич</w:t>
      </w:r>
    </w:p>
    <w:p w14:paraId="28EB9AC9" w14:textId="77777777" w:rsidR="0079158D" w:rsidRDefault="002E1EC2">
      <w:pPr>
        <w:rPr>
          <w:color w:val="000000" w:themeColor="text1"/>
        </w:rPr>
      </w:pPr>
      <w:proofErr w:type="spellStart"/>
      <w:r>
        <w:rPr>
          <w:color w:val="000000" w:themeColor="text1"/>
        </w:rPr>
        <w:t>Чмиль</w:t>
      </w:r>
      <w:proofErr w:type="spellEnd"/>
      <w:r>
        <w:rPr>
          <w:color w:val="000000" w:themeColor="text1"/>
        </w:rPr>
        <w:t xml:space="preserve"> Александр Дмитриевич </w:t>
      </w:r>
    </w:p>
    <w:p w14:paraId="719DE337" w14:textId="77777777" w:rsidR="0079158D" w:rsidRDefault="002E1EC2">
      <w:pPr>
        <w:rPr>
          <w:color w:val="000000" w:themeColor="text1"/>
        </w:rPr>
      </w:pPr>
      <w:r>
        <w:rPr>
          <w:color w:val="000000" w:themeColor="text1"/>
        </w:rPr>
        <w:t>Ученики 4 группы Яндекс лицея</w:t>
      </w:r>
    </w:p>
    <w:p w14:paraId="512298C9" w14:textId="77777777" w:rsidR="0079158D" w:rsidRDefault="002E1EC2">
      <w:pPr>
        <w:pStyle w:val="1"/>
      </w:pPr>
      <w:r>
        <w:t>Описание идеи</w:t>
      </w:r>
    </w:p>
    <w:p w14:paraId="374C2EC3" w14:textId="77777777" w:rsidR="0079158D" w:rsidRDefault="002E1EC2">
      <w:pPr>
        <w:rPr>
          <w:color w:val="000000" w:themeColor="text1"/>
        </w:rPr>
      </w:pPr>
      <w:r>
        <w:rPr>
          <w:color w:val="000000" w:themeColor="text1"/>
        </w:rPr>
        <w:t xml:space="preserve">Основная идея этого проекта сделать аналог игры DOOM на языке программирования Python при помощи библиотеки </w:t>
      </w:r>
      <w:proofErr w:type="spellStart"/>
      <w:r>
        <w:rPr>
          <w:color w:val="000000" w:themeColor="text1"/>
        </w:rPr>
        <w:t>Pygame</w:t>
      </w:r>
      <w:proofErr w:type="spellEnd"/>
      <w:r>
        <w:rPr>
          <w:color w:val="000000" w:themeColor="text1"/>
        </w:rPr>
        <w:t>. Так же игра сделана в старом стиле, что позволит погрузиться в ностальгию ветеранам компьютерного гейминга.</w:t>
      </w:r>
    </w:p>
    <w:p w14:paraId="00AABD38" w14:textId="77777777" w:rsidR="0079158D" w:rsidRDefault="002E1EC2">
      <w:pPr>
        <w:pStyle w:val="1"/>
      </w:pPr>
      <w:r>
        <w:t>Описание реализации</w:t>
      </w:r>
    </w:p>
    <w:p w14:paraId="3129C0AC" w14:textId="77777777" w:rsidR="0079158D" w:rsidRDefault="002E1EC2">
      <w:pPr>
        <w:rPr>
          <w:color w:val="000000" w:themeColor="text1"/>
        </w:rPr>
      </w:pPr>
      <w:r>
        <w:rPr>
          <w:color w:val="000000" w:themeColor="text1"/>
        </w:rPr>
        <w:t xml:space="preserve">Программный </w:t>
      </w:r>
      <w:r>
        <w:rPr>
          <w:color w:val="000000" w:themeColor="text1"/>
        </w:rPr>
        <w:t>код поделен на 7 блоков, каждый из которых отвечает за определенные задачи.</w:t>
      </w:r>
    </w:p>
    <w:p w14:paraId="29D14A39" w14:textId="2FD7CF61" w:rsidR="0079158D" w:rsidRDefault="002E1EC2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 xml:space="preserve"> – основная часть кода,</w:t>
      </w:r>
      <w:r>
        <w:rPr>
          <w:color w:val="000000" w:themeColor="text1"/>
        </w:rPr>
        <w:t xml:space="preserve"> отвечающая за запуск игры и интерфейс.</w:t>
      </w:r>
    </w:p>
    <w:p w14:paraId="5D19337A" w14:textId="3341507F" w:rsidR="0079158D" w:rsidRDefault="002E1EC2">
      <w:pPr>
        <w:rPr>
          <w:color w:val="000000" w:themeColor="text1"/>
        </w:rPr>
      </w:pPr>
      <w:r>
        <w:rPr>
          <w:color w:val="000000" w:themeColor="text1"/>
        </w:rPr>
        <w:t>Maps – часть кода,</w:t>
      </w:r>
      <w:r>
        <w:rPr>
          <w:color w:val="000000" w:themeColor="text1"/>
        </w:rPr>
        <w:t xml:space="preserve"> отвечающая за карты, их создание и хранение.</w:t>
      </w:r>
    </w:p>
    <w:p w14:paraId="2AD8AB72" w14:textId="06B4BB47" w:rsidR="0079158D" w:rsidRDefault="002E1EC2">
      <w:pPr>
        <w:rPr>
          <w:color w:val="000000" w:themeColor="text1"/>
        </w:rPr>
      </w:pPr>
      <w:proofErr w:type="spellStart"/>
      <w:r>
        <w:rPr>
          <w:color w:val="000000" w:themeColor="text1"/>
        </w:rPr>
        <w:t>Drawing</w:t>
      </w:r>
      <w:proofErr w:type="spellEnd"/>
      <w:r>
        <w:rPr>
          <w:color w:val="000000" w:themeColor="text1"/>
        </w:rPr>
        <w:t xml:space="preserve"> – имеет класс одноименный класс,</w:t>
      </w:r>
      <w:r>
        <w:rPr>
          <w:color w:val="000000" w:themeColor="text1"/>
        </w:rPr>
        <w:t xml:space="preserve"> отвечающий </w:t>
      </w:r>
      <w:r>
        <w:rPr>
          <w:color w:val="000000" w:themeColor="text1"/>
        </w:rPr>
        <w:t>за прорисовку пространства.</w:t>
      </w:r>
    </w:p>
    <w:p w14:paraId="55360795" w14:textId="77777777" w:rsidR="0079158D" w:rsidRDefault="002E1EC2">
      <w:pPr>
        <w:rPr>
          <w:color w:val="000000" w:themeColor="text1"/>
        </w:rPr>
      </w:pPr>
      <w:proofErr w:type="spellStart"/>
      <w:r>
        <w:rPr>
          <w:color w:val="000000" w:themeColor="text1"/>
        </w:rPr>
        <w:t>Sprites</w:t>
      </w:r>
      <w:proofErr w:type="spellEnd"/>
      <w:r>
        <w:rPr>
          <w:color w:val="000000" w:themeColor="text1"/>
        </w:rPr>
        <w:t xml:space="preserve"> – имеет два класса: одноименный, отвечающий за хранение записи и хранения спрайтов, и </w:t>
      </w:r>
      <w:proofErr w:type="spellStart"/>
      <w:r>
        <w:rPr>
          <w:color w:val="000000" w:themeColor="text1"/>
        </w:rPr>
        <w:t>SpriteObject</w:t>
      </w:r>
      <w:proofErr w:type="spellEnd"/>
      <w:r>
        <w:rPr>
          <w:color w:val="000000" w:themeColor="text1"/>
        </w:rPr>
        <w:t>, отвечающий за отрисовку спрайтов.</w:t>
      </w:r>
    </w:p>
    <w:p w14:paraId="14CDD0CC" w14:textId="77777777" w:rsidR="0079158D" w:rsidRDefault="002E1EC2">
      <w:pPr>
        <w:rPr>
          <w:color w:val="000000" w:themeColor="text1"/>
        </w:rPr>
      </w:pPr>
      <w:proofErr w:type="spellStart"/>
      <w:r>
        <w:rPr>
          <w:color w:val="000000" w:themeColor="text1"/>
        </w:rPr>
        <w:t>Settings</w:t>
      </w:r>
      <w:proofErr w:type="spellEnd"/>
      <w:r>
        <w:rPr>
          <w:color w:val="000000" w:themeColor="text1"/>
        </w:rPr>
        <w:t xml:space="preserve"> – файл для хранения всех значений для настройки игры.</w:t>
      </w:r>
    </w:p>
    <w:p w14:paraId="36CFEAA4" w14:textId="2D462745" w:rsidR="0079158D" w:rsidRDefault="002E1EC2">
      <w:pPr>
        <w:rPr>
          <w:color w:val="000000" w:themeColor="text1"/>
        </w:rPr>
      </w:pPr>
      <w:r>
        <w:rPr>
          <w:color w:val="000000" w:themeColor="text1"/>
        </w:rPr>
        <w:t>Player – имеет одноименный класс,</w:t>
      </w:r>
      <w:r>
        <w:rPr>
          <w:color w:val="000000" w:themeColor="text1"/>
        </w:rPr>
        <w:t xml:space="preserve"> отвечающий за передвижения основного персонажа.</w:t>
      </w:r>
    </w:p>
    <w:p w14:paraId="616968D2" w14:textId="52DB0D9E" w:rsidR="0079158D" w:rsidRDefault="002E1EC2">
      <w:pPr>
        <w:rPr>
          <w:color w:val="000000" w:themeColor="text1"/>
        </w:rPr>
      </w:pPr>
      <w:proofErr w:type="spellStart"/>
      <w:r>
        <w:rPr>
          <w:color w:val="000000" w:themeColor="text1"/>
        </w:rPr>
        <w:t>Rc</w:t>
      </w:r>
      <w:proofErr w:type="spellEnd"/>
      <w:r>
        <w:rPr>
          <w:color w:val="000000" w:themeColor="text1"/>
        </w:rPr>
        <w:t xml:space="preserve"> – часть кода, которая отвечает за визуализацию всего вышеперечисленного</w:t>
      </w:r>
      <w:r>
        <w:rPr>
          <w:color w:val="000000" w:themeColor="text1"/>
        </w:rPr>
        <w:t xml:space="preserve"> и скрепляет все это в едино. </w:t>
      </w:r>
    </w:p>
    <w:p w14:paraId="23E738ED" w14:textId="3500780F" w:rsidR="0079158D" w:rsidRDefault="002E1EC2">
      <w:pPr>
        <w:pStyle w:val="1"/>
      </w:pPr>
      <w:r>
        <w:t>Описание технологий</w:t>
      </w:r>
    </w:p>
    <w:p w14:paraId="6E0AA286" w14:textId="00BB048C" w:rsidR="009E75B5" w:rsidRDefault="009E75B5" w:rsidP="009E75B5">
      <w:r>
        <w:lastRenderedPageBreak/>
        <w:t xml:space="preserve">Основная используемая библиотека </w:t>
      </w:r>
      <w:proofErr w:type="spellStart"/>
      <w:r>
        <w:rPr>
          <w:lang w:val="en-US"/>
        </w:rPr>
        <w:t>Pygame</w:t>
      </w:r>
      <w:proofErr w:type="spellEnd"/>
      <w:r>
        <w:t>. Она используется для прорисовки игры и для создания механик.</w:t>
      </w:r>
    </w:p>
    <w:p w14:paraId="21AA1646" w14:textId="053B981B" w:rsidR="009E75B5" w:rsidRDefault="009E75B5" w:rsidP="009E75B5">
      <w:r>
        <w:t xml:space="preserve">Также используется библиотека </w:t>
      </w:r>
      <w:r>
        <w:rPr>
          <w:lang w:val="en-US"/>
        </w:rPr>
        <w:t>Math</w:t>
      </w:r>
      <w:r w:rsidRPr="009E75B5">
        <w:t xml:space="preserve"> </w:t>
      </w:r>
      <w:r>
        <w:t>для просчета физики, перемещений и вращений.</w:t>
      </w:r>
    </w:p>
    <w:p w14:paraId="5A46EB72" w14:textId="65E6649C" w:rsidR="002E1EC2" w:rsidRPr="002E1EC2" w:rsidRDefault="002E1EC2" w:rsidP="009E75B5">
      <w:r>
        <w:t xml:space="preserve">Еще в проекте используется библиотека </w:t>
      </w:r>
      <w:proofErr w:type="spellStart"/>
      <w:r>
        <w:rPr>
          <w:lang w:val="en-US"/>
        </w:rPr>
        <w:t>Numba</w:t>
      </w:r>
      <w:proofErr w:type="spellEnd"/>
      <w:r w:rsidRPr="002E1EC2">
        <w:t xml:space="preserve">. </w:t>
      </w:r>
      <w:r>
        <w:t xml:space="preserve">Это </w:t>
      </w:r>
      <w:r>
        <w:rPr>
          <w:lang w:val="en-US"/>
        </w:rPr>
        <w:t>JIT</w:t>
      </w:r>
      <w:r>
        <w:t xml:space="preserve"> компилятор, который переводит код </w:t>
      </w:r>
      <w:r>
        <w:rPr>
          <w:lang w:val="en-US"/>
        </w:rPr>
        <w:t>Python</w:t>
      </w:r>
      <w:r w:rsidRPr="002E1EC2">
        <w:t xml:space="preserve"> </w:t>
      </w:r>
      <w:r>
        <w:t>в машинный код, тем самым значительно ускоряя вычисления.</w:t>
      </w:r>
    </w:p>
    <w:p w14:paraId="7117CB2B" w14:textId="77777777" w:rsidR="009E75B5" w:rsidRPr="009E75B5" w:rsidRDefault="009E75B5" w:rsidP="009E75B5"/>
    <w:p w14:paraId="533D6ED8" w14:textId="77777777" w:rsidR="0079158D" w:rsidRDefault="002E1EC2">
      <w:pPr>
        <w:pStyle w:val="1"/>
      </w:pPr>
      <w:r>
        <w:t>Результат работы</w:t>
      </w:r>
    </w:p>
    <w:p w14:paraId="76D24994" w14:textId="77777777" w:rsidR="0079158D" w:rsidRDefault="002E1EC2">
      <w:r>
        <w:rPr>
          <w:noProof/>
        </w:rPr>
        <w:drawing>
          <wp:inline distT="0" distB="0" distL="0" distR="0" wp14:anchorId="1302AE24" wp14:editId="68DF5F09">
            <wp:extent cx="5940425" cy="33414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16367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F4B" w14:textId="77777777" w:rsidR="0079158D" w:rsidRDefault="002E1EC2">
      <w:r>
        <w:t>Лобби, в нем можно: начать играть, выбрать уровень (по умолчанию стоит тот на котором пользователь остановился), ознакомиться с оружием, настроить игру под себя и возможности своего устройства, выйти и</w:t>
      </w:r>
      <w:r>
        <w:t>з игры по надобности.</w:t>
      </w:r>
    </w:p>
    <w:p w14:paraId="311ACC41" w14:textId="77777777" w:rsidR="0079158D" w:rsidRDefault="002E1EC2">
      <w:r>
        <w:rPr>
          <w:noProof/>
        </w:rPr>
        <w:lastRenderedPageBreak/>
        <w:drawing>
          <wp:inline distT="0" distB="0" distL="0" distR="0" wp14:anchorId="5C4DD2CE" wp14:editId="309D1050">
            <wp:extent cx="5940425" cy="33414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3705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4C4" w14:textId="77777777" w:rsidR="0079158D" w:rsidRDefault="002E1EC2">
      <w:r>
        <w:t>Сама игра, управление производиться при помощи кнопок W, A, S, D, а повороты стрелками вправо и влево.</w:t>
      </w:r>
    </w:p>
    <w:p w14:paraId="552FD429" w14:textId="77777777" w:rsidR="0079158D" w:rsidRDefault="002E1EC2">
      <w:r>
        <w:rPr>
          <w:noProof/>
        </w:rPr>
        <w:drawing>
          <wp:inline distT="0" distB="0" distL="0" distR="0" wp14:anchorId="1487A0FC" wp14:editId="3237A7CF">
            <wp:extent cx="5940425" cy="33414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519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0489" w14:textId="77777777" w:rsidR="0079158D" w:rsidRDefault="002E1EC2">
      <w:r>
        <w:t>При нажатии на ESC открывается меню паузы, в котором можно также изменить настройки и выйти в главное меню.</w:t>
      </w:r>
    </w:p>
    <w:p w14:paraId="2119B4DE" w14:textId="77777777" w:rsidR="0079158D" w:rsidRDefault="002E1EC2">
      <w:r>
        <w:rPr>
          <w:noProof/>
        </w:rPr>
        <w:lastRenderedPageBreak/>
        <w:drawing>
          <wp:inline distT="0" distB="0" distL="0" distR="0" wp14:anchorId="1C2D75E3" wp14:editId="17103619">
            <wp:extent cx="5940425" cy="33414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94039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C6BDB" w14:textId="77777777" w:rsidR="0079158D" w:rsidRDefault="002E1EC2">
      <w:pPr>
        <w:rPr>
          <w:color w:val="FF0000"/>
        </w:rPr>
      </w:pPr>
      <w:r>
        <w:t>Настройки, имеет</w:t>
      </w:r>
      <w:r>
        <w:t>ся возможность переключаться между полноэкранным режимом и режимом окна, также ограничивать частоту кадров, менять чувствительность и громкость звука.</w:t>
      </w:r>
    </w:p>
    <w:sectPr w:rsidR="0079158D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1B9AC" w14:textId="77777777" w:rsidR="009E75B5" w:rsidRDefault="009E75B5">
      <w:pPr>
        <w:spacing w:line="240" w:lineRule="auto"/>
      </w:pPr>
      <w:r>
        <w:separator/>
      </w:r>
    </w:p>
  </w:endnote>
  <w:endnote w:type="continuationSeparator" w:id="0">
    <w:p w14:paraId="2D038D19" w14:textId="77777777" w:rsidR="009E75B5" w:rsidRDefault="009E7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0668411"/>
      <w:docPartObj>
        <w:docPartGallery w:val="Page Numbers (Bottom of Page)"/>
        <w:docPartUnique/>
      </w:docPartObj>
    </w:sdtPr>
    <w:sdtEndPr/>
    <w:sdtContent>
      <w:p w14:paraId="1059A008" w14:textId="77777777" w:rsidR="0079158D" w:rsidRDefault="002E1EC2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80C23" w14:textId="77777777" w:rsidR="009E75B5" w:rsidRDefault="009E75B5">
      <w:pPr>
        <w:spacing w:line="240" w:lineRule="auto"/>
      </w:pPr>
      <w:r>
        <w:separator/>
      </w:r>
    </w:p>
  </w:footnote>
  <w:footnote w:type="continuationSeparator" w:id="0">
    <w:p w14:paraId="3349B89A" w14:textId="77777777" w:rsidR="009E75B5" w:rsidRDefault="009E75B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5B5"/>
    <w:rsid w:val="002E1EC2"/>
    <w:rsid w:val="0079158D"/>
    <w:rsid w:val="009E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0EB84"/>
  <w15:docId w15:val="{547FB781-7D4B-40CC-B6D9-859F382C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563C1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hAnsi="Times New Roman"/>
      <w:sz w:val="28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ra1\Downloads\&#1064;&#1072;&#1073;&#1083;&#1086;&#1085;%20&#1055;&#1086;&#1103;&#1089;&#1085;&#1080;&#1090;&#1077;&#1083;&#1100;&#1085;&#1072;&#1103;%20&#1079;&#1072;&#1087;&#1080;&#1089;&#1082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7957-0752-454B-AFE3-1F7A69A8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Пояснительная записка</Template>
  <TotalTime>16</TotalTime>
  <Pages>5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Murygin</dc:creator>
  <cp:keywords/>
  <dc:description/>
  <cp:lastModifiedBy>Yura Murygin</cp:lastModifiedBy>
  <cp:revision>1</cp:revision>
  <dcterms:created xsi:type="dcterms:W3CDTF">2024-01-18T14:53:00Z</dcterms:created>
  <dcterms:modified xsi:type="dcterms:W3CDTF">2024-01-18T15:09:00Z</dcterms:modified>
</cp:coreProperties>
</file>